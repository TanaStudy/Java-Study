
<file path=[Content_Types].xml><?xml version="1.0" encoding="utf-8"?>
<Types xmlns="http://schemas.openxmlformats.org/package/2006/content-types">
  <Default Extension="emf" ContentType="image/x-emf"/>
  <Default Extension="jfif" ContentType="image/jpeg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4D7" w:rsidRDefault="00A344D7" w:rsidP="00A344D7">
      <w:pPr>
        <w:pStyle w:val="a3"/>
      </w:pPr>
      <w:r>
        <w:rPr>
          <w:rFonts w:hint="eastAsia"/>
        </w:rPr>
        <w:t>谷粒商城</w:t>
      </w:r>
    </w:p>
    <w:p w:rsidR="002C622B" w:rsidRPr="002C622B" w:rsidRDefault="002C622B" w:rsidP="002C622B">
      <w:pPr>
        <w:rPr>
          <w:rFonts w:hint="eastAsia"/>
          <w:b/>
          <w:sz w:val="44"/>
          <w:szCs w:val="44"/>
        </w:rPr>
      </w:pPr>
      <w:r w:rsidRPr="002C622B">
        <w:rPr>
          <w:b/>
          <w:sz w:val="44"/>
          <w:szCs w:val="44"/>
        </w:rPr>
        <w:tab/>
      </w:r>
      <w:r w:rsidRPr="002C622B">
        <w:rPr>
          <w:b/>
          <w:sz w:val="44"/>
          <w:szCs w:val="44"/>
        </w:rPr>
        <w:tab/>
      </w:r>
      <w:r w:rsidRPr="002C622B">
        <w:rPr>
          <w:b/>
          <w:sz w:val="44"/>
          <w:szCs w:val="44"/>
        </w:rPr>
        <w:tab/>
      </w:r>
      <w:r w:rsidRPr="002C622B">
        <w:rPr>
          <w:b/>
          <w:sz w:val="44"/>
          <w:szCs w:val="44"/>
        </w:rPr>
        <w:tab/>
      </w:r>
      <w:r w:rsidRPr="002C622B">
        <w:rPr>
          <w:b/>
          <w:sz w:val="44"/>
          <w:szCs w:val="44"/>
        </w:rPr>
        <w:tab/>
      </w:r>
      <w:r w:rsidRPr="002C622B">
        <w:rPr>
          <w:b/>
          <w:sz w:val="44"/>
          <w:szCs w:val="44"/>
        </w:rPr>
        <w:tab/>
      </w:r>
      <w:r w:rsidRPr="002C622B">
        <w:rPr>
          <w:b/>
          <w:sz w:val="44"/>
          <w:szCs w:val="44"/>
        </w:rPr>
        <w:tab/>
      </w:r>
      <w:r w:rsidRPr="002C622B">
        <w:rPr>
          <w:b/>
          <w:sz w:val="44"/>
          <w:szCs w:val="44"/>
        </w:rPr>
        <w:tab/>
      </w:r>
      <w:r w:rsidRPr="002C622B">
        <w:rPr>
          <w:b/>
          <w:sz w:val="44"/>
          <w:szCs w:val="44"/>
        </w:rPr>
        <w:tab/>
      </w:r>
      <w:r w:rsidRPr="002C622B">
        <w:rPr>
          <w:b/>
          <w:sz w:val="44"/>
          <w:szCs w:val="44"/>
        </w:rPr>
        <w:tab/>
      </w:r>
      <w:r>
        <w:rPr>
          <w:b/>
          <w:sz w:val="44"/>
          <w:szCs w:val="44"/>
        </w:rPr>
        <w:t xml:space="preserve"> </w:t>
      </w:r>
      <w:r w:rsidRPr="002C622B">
        <w:rPr>
          <w:rFonts w:hint="eastAsia"/>
          <w:b/>
          <w:sz w:val="44"/>
          <w:szCs w:val="44"/>
        </w:rPr>
        <w:t>前后端分离</w:t>
      </w:r>
    </w:p>
    <w:p w:rsidR="00A344D7" w:rsidRPr="00705771" w:rsidRDefault="00A344D7" w:rsidP="00A344D7">
      <w:pPr>
        <w:jc w:val="center"/>
        <w:rPr>
          <w:rFonts w:cs="Times New Roman"/>
        </w:rPr>
      </w:pPr>
      <w:r>
        <w:t xml:space="preserve"> </w:t>
      </w:r>
    </w:p>
    <w:p w:rsidR="00A344D7" w:rsidRPr="00CC4286" w:rsidRDefault="00A344D7" w:rsidP="00A344D7">
      <w:pPr>
        <w:spacing w:line="220" w:lineRule="atLeast"/>
        <w:jc w:val="center"/>
        <w:rPr>
          <w:rFonts w:cs="微软雅黑"/>
          <w:kern w:val="0"/>
          <w:szCs w:val="24"/>
        </w:rPr>
      </w:pPr>
      <w:r w:rsidRPr="00CC4286">
        <w:rPr>
          <w:rFonts w:cs="微软雅黑"/>
          <w:kern w:val="0"/>
          <w:szCs w:val="24"/>
        </w:rPr>
        <w:t>版本：</w:t>
      </w:r>
      <w:r w:rsidRPr="00CC4286">
        <w:rPr>
          <w:rFonts w:cs="微软雅黑"/>
          <w:kern w:val="0"/>
          <w:szCs w:val="24"/>
        </w:rPr>
        <w:t>V</w:t>
      </w:r>
      <w:r>
        <w:rPr>
          <w:rFonts w:cs="微软雅黑" w:hint="eastAsia"/>
          <w:kern w:val="0"/>
          <w:szCs w:val="24"/>
        </w:rPr>
        <w:t xml:space="preserve"> </w:t>
      </w:r>
      <w:r>
        <w:rPr>
          <w:rFonts w:cs="微软雅黑"/>
          <w:kern w:val="0"/>
          <w:szCs w:val="24"/>
        </w:rPr>
        <w:t>2.</w:t>
      </w:r>
      <w:r>
        <w:rPr>
          <w:rFonts w:cs="微软雅黑" w:hint="eastAsia"/>
          <w:kern w:val="0"/>
          <w:szCs w:val="24"/>
        </w:rPr>
        <w:t>0</w:t>
      </w:r>
    </w:p>
    <w:p w:rsidR="00FB57B1" w:rsidRDefault="00FB57B1" w:rsidP="0030459D"/>
    <w:p w:rsidR="0030459D" w:rsidRPr="0030459D" w:rsidRDefault="005543C8" w:rsidP="0030459D">
      <w:r>
        <w:rPr>
          <w:noProof/>
        </w:rPr>
        <w:drawing>
          <wp:inline distT="0" distB="0" distL="0" distR="0" wp14:anchorId="16C6CD3F" wp14:editId="0868AB1F">
            <wp:extent cx="7020560" cy="373062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B2" w:rsidRDefault="002C3CEF" w:rsidP="002C3CEF">
      <w:pPr>
        <w:pStyle w:val="1"/>
      </w:pPr>
      <w:r>
        <w:t xml:space="preserve">1 </w:t>
      </w:r>
      <w:r>
        <w:t>关于渲染的介绍</w:t>
      </w:r>
    </w:p>
    <w:p w:rsidR="00D20392" w:rsidRPr="00916AF6" w:rsidRDefault="00D20392" w:rsidP="00D20392">
      <w:pPr>
        <w:rPr>
          <w:b/>
          <w:sz w:val="44"/>
          <w:szCs w:val="44"/>
        </w:rPr>
      </w:pPr>
      <w:r w:rsidRPr="00916AF6">
        <w:rPr>
          <w:rFonts w:hint="eastAsia"/>
          <w:b/>
          <w:sz w:val="44"/>
          <w:szCs w:val="44"/>
        </w:rPr>
        <w:t>模板技术</w:t>
      </w:r>
    </w:p>
    <w:p w:rsidR="00D20392" w:rsidRDefault="00D20392" w:rsidP="00D20392">
      <w:pPr>
        <w:ind w:firstLineChars="200" w:firstLine="480"/>
      </w:pPr>
      <w:r>
        <w:rPr>
          <w:rFonts w:hint="eastAsia"/>
        </w:rPr>
        <w:t>把页面中的静态数据替换成从后台数据库中的数据。这种操作用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就可以实现。但是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的架构不推荐使用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，而且支持也不好，所以如果你是用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的话，一般使用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>。</w:t>
      </w:r>
    </w:p>
    <w:p w:rsidR="00D20392" w:rsidRDefault="00D20392" w:rsidP="00D20392">
      <w:pPr>
        <w:ind w:firstLineChars="200" w:firstLine="480"/>
      </w:pPr>
      <w:r>
        <w:rPr>
          <w:rFonts w:hint="eastAsia"/>
        </w:rPr>
        <w:t>而官方也是推荐使用</w:t>
      </w:r>
      <w:proofErr w:type="spellStart"/>
      <w:r>
        <w:rPr>
          <w:rFonts w:hint="eastAsia"/>
        </w:rPr>
        <w:t>Th</w:t>
      </w:r>
      <w:r>
        <w:t>y</w:t>
      </w:r>
      <w:r>
        <w:rPr>
          <w:rFonts w:hint="eastAsia"/>
        </w:rPr>
        <w:t>meleaf</w:t>
      </w:r>
      <w:proofErr w:type="spellEnd"/>
      <w:r>
        <w:rPr>
          <w:rFonts w:hint="eastAsia"/>
        </w:rPr>
        <w:t>。</w:t>
      </w:r>
    </w:p>
    <w:p w:rsidR="00D20392" w:rsidRDefault="00D20392" w:rsidP="00D20392">
      <w:pPr>
        <w:ind w:firstLineChars="200" w:firstLine="480"/>
      </w:pPr>
      <w:r>
        <w:rPr>
          <w:rFonts w:hint="eastAsia"/>
        </w:rPr>
        <w:t>关于与前端有关的技术的比较</w:t>
      </w:r>
    </w:p>
    <w:p w:rsidR="00D20392" w:rsidRPr="000F6335" w:rsidRDefault="00D20392" w:rsidP="00D20392"/>
    <w:p w:rsidR="00621872" w:rsidRPr="00621872" w:rsidRDefault="00D20392" w:rsidP="00D20392">
      <w:r>
        <w:rPr>
          <w:noProof/>
        </w:rPr>
        <w:lastRenderedPageBreak/>
        <w:drawing>
          <wp:inline distT="0" distB="0" distL="0" distR="0" wp14:anchorId="45976E98" wp14:editId="5D7A896B">
            <wp:extent cx="6332220" cy="4276922"/>
            <wp:effectExtent l="190500" t="190500" r="182880" b="2000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7099" cy="4286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5BB3" w:rsidRDefault="002A54AA" w:rsidP="00386DFD">
      <w:pPr>
        <w:pStyle w:val="1"/>
      </w:pPr>
      <w:r>
        <w:rPr>
          <w:rFonts w:hint="eastAsia"/>
        </w:rPr>
        <w:lastRenderedPageBreak/>
        <w:t>2</w:t>
      </w:r>
      <w:r w:rsidR="003B05B2">
        <w:t xml:space="preserve"> </w:t>
      </w:r>
      <w:r w:rsidR="00831990">
        <w:t>关于前端的</w:t>
      </w:r>
      <w:r w:rsidR="003B05B2">
        <w:t>介绍</w:t>
      </w:r>
    </w:p>
    <w:p w:rsidR="007A1012" w:rsidRPr="007A1012" w:rsidRDefault="00116BA5" w:rsidP="007A1012">
      <w:r>
        <w:object w:dxaOrig="7216" w:dyaOrig="54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7pt;height:316.3pt" o:ole="">
            <v:imagedata r:id="rId8" o:title=""/>
          </v:shape>
          <o:OLEObject Type="Embed" ProgID="PowerPoint.Show.12" ShapeID="_x0000_i1025" DrawAspect="Content" ObjectID="_1619982869" r:id="rId9"/>
        </w:object>
      </w:r>
    </w:p>
    <w:p w:rsidR="00F46D77" w:rsidRDefault="00F46D77" w:rsidP="00F46D7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116BA5" w:rsidTr="00116BA5">
        <w:tc>
          <w:tcPr>
            <w:tcW w:w="11046" w:type="dxa"/>
          </w:tcPr>
          <w:p w:rsidR="00116BA5" w:rsidRDefault="00116BA5" w:rsidP="00F46D77">
            <w:r>
              <w:t xml:space="preserve">Nodejs </w:t>
            </w:r>
            <w:proofErr w:type="spellStart"/>
            <w:r>
              <w:t>vue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</w:t>
            </w:r>
            <w:r w:rsidRPr="00116BA5">
              <w:t>Webpack</w:t>
            </w:r>
            <w:r>
              <w:t xml:space="preserve"> easy mock </w:t>
            </w:r>
            <w:r>
              <w:t>等前端和前端开发工具，和我们的</w:t>
            </w:r>
            <w:r>
              <w:t>java</w:t>
            </w:r>
            <w:r>
              <w:t>开发工具相似</w:t>
            </w:r>
          </w:p>
        </w:tc>
      </w:tr>
    </w:tbl>
    <w:p w:rsidR="00116BA5" w:rsidRDefault="00116BA5" w:rsidP="00F46D77"/>
    <w:p w:rsidR="00116BA5" w:rsidRDefault="00116BA5" w:rsidP="00F46D77"/>
    <w:p w:rsidR="00F46D77" w:rsidRPr="00686E8F" w:rsidRDefault="00F46D77" w:rsidP="00F46D77">
      <w:pPr>
        <w:rPr>
          <w:b/>
          <w:sz w:val="44"/>
          <w:szCs w:val="44"/>
        </w:rPr>
      </w:pPr>
      <w:r w:rsidRPr="00686E8F">
        <w:rPr>
          <w:rFonts w:hint="eastAsia"/>
          <w:b/>
          <w:sz w:val="44"/>
          <w:szCs w:val="44"/>
        </w:rPr>
        <w:t>Node.js</w:t>
      </w:r>
      <w:r w:rsidR="00095CAB" w:rsidRPr="00686E8F">
        <w:rPr>
          <w:rFonts w:hint="eastAsia"/>
          <w:b/>
          <w:sz w:val="44"/>
          <w:szCs w:val="44"/>
        </w:rPr>
        <w:t>是什么</w:t>
      </w:r>
      <w:r w:rsidRPr="00686E8F">
        <w:rPr>
          <w:rFonts w:hint="eastAsia"/>
          <w:b/>
          <w:sz w:val="44"/>
          <w:szCs w:val="44"/>
        </w:rPr>
        <w:t>？</w:t>
      </w:r>
    </w:p>
    <w:p w:rsidR="00F46D77" w:rsidRDefault="00F46D77" w:rsidP="00F46D77">
      <w:pPr>
        <w:rPr>
          <w:rFonts w:ascii="Helvetica" w:hAnsi="Helvetica"/>
          <w:color w:val="000000"/>
        </w:rPr>
      </w:pPr>
      <w:r>
        <w:rPr>
          <w:rFonts w:ascii="微软雅黑" w:eastAsia="微软雅黑" w:hAnsi="微软雅黑" w:hint="eastAsia"/>
          <w:color w:val="000000"/>
        </w:rPr>
        <w:t>简单的说 Node.js 就是运行在服务端的 JavaScript。</w:t>
      </w:r>
    </w:p>
    <w:p w:rsidR="00F46D77" w:rsidRDefault="00F46D77" w:rsidP="00F46D77">
      <w:pPr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Node.js是一个事件驱动I/O服务端JavaScript环境，基于Google的V8引擎，V8引擎执行</w:t>
      </w:r>
      <w:proofErr w:type="spellStart"/>
      <w:r>
        <w:rPr>
          <w:rFonts w:ascii="微软雅黑" w:eastAsia="微软雅黑" w:hAnsi="微软雅黑" w:hint="eastAsia"/>
          <w:color w:val="000000"/>
        </w:rPr>
        <w:t>Javascript</w:t>
      </w:r>
      <w:proofErr w:type="spellEnd"/>
      <w:r>
        <w:rPr>
          <w:rFonts w:ascii="微软雅黑" w:eastAsia="微软雅黑" w:hAnsi="微软雅黑" w:hint="eastAsia"/>
          <w:color w:val="000000"/>
        </w:rPr>
        <w:t>的速度非常快，性能非常好</w:t>
      </w:r>
      <w:r w:rsidR="0057468B">
        <w:rPr>
          <w:rFonts w:ascii="微软雅黑" w:eastAsia="微软雅黑" w:hAnsi="微软雅黑" w:hint="eastAsia"/>
          <w:color w:val="000000"/>
        </w:rPr>
        <w:t>，相当于</w:t>
      </w:r>
      <w:r w:rsidR="005B4E7C">
        <w:rPr>
          <w:rFonts w:ascii="微软雅黑" w:eastAsia="微软雅黑" w:hAnsi="微软雅黑" w:hint="eastAsia"/>
          <w:color w:val="000000"/>
        </w:rPr>
        <w:t>运行在服务器上的</w:t>
      </w:r>
      <w:r w:rsidR="0057468B">
        <w:rPr>
          <w:rFonts w:ascii="微软雅黑" w:eastAsia="微软雅黑" w:hAnsi="微软雅黑" w:hint="eastAsia"/>
          <w:color w:val="000000"/>
        </w:rPr>
        <w:t>你的浏览器</w:t>
      </w:r>
    </w:p>
    <w:p w:rsidR="00781359" w:rsidRDefault="00080091" w:rsidP="00F46D77">
      <w:pPr>
        <w:rPr>
          <w:rFonts w:ascii="Helvetica" w:hAnsi="Helvetica" w:hint="eastAsia"/>
          <w:color w:val="000000"/>
        </w:rPr>
      </w:pPr>
      <w:bookmarkStart w:id="0" w:name="pn7"/>
      <w:r>
        <w:rPr>
          <w:rFonts w:ascii="&amp;quot" w:hAnsi="&amp;quot" w:hint="eastAsia"/>
          <w:noProof/>
          <w:color w:val="0066CC"/>
          <w:bdr w:val="none" w:sz="0" w:space="0" w:color="auto" w:frame="1"/>
        </w:rPr>
        <w:drawing>
          <wp:inline distT="0" distB="0" distL="0" distR="0">
            <wp:extent cx="1045028" cy="607574"/>
            <wp:effectExtent l="0" t="0" r="3175" b="2540"/>
            <wp:docPr id="3" name="图片 3" descr="https://ss0.bdstatic.com/70cFuHSh_Q1YnxGkpoWK1HF6hhy/it/u=1954497181,1152860805&amp;fm=26&amp;gp=0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s0.bdstatic.com/70cFuHSh_Q1YnxGkpoWK1HF6hhy/it/u=1954497181,1152860805&amp;fm=26&amp;gp=0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097" cy="61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46D77" w:rsidRPr="00F46D77" w:rsidRDefault="00F46D77" w:rsidP="00F46D77"/>
    <w:p w:rsidR="00B80309" w:rsidRPr="00686E8F" w:rsidRDefault="00B80309" w:rsidP="00B80309">
      <w:pPr>
        <w:rPr>
          <w:rFonts w:ascii="Helvetica" w:eastAsia="宋体" w:hAnsi="Helvetica"/>
          <w:b/>
          <w:sz w:val="44"/>
          <w:szCs w:val="44"/>
        </w:rPr>
      </w:pPr>
      <w:r w:rsidRPr="00686E8F">
        <w:rPr>
          <w:rFonts w:hint="eastAsia"/>
          <w:b/>
          <w:sz w:val="44"/>
          <w:szCs w:val="44"/>
        </w:rPr>
        <w:lastRenderedPageBreak/>
        <w:t>Vue.js</w:t>
      </w:r>
      <w:r w:rsidRPr="00686E8F">
        <w:rPr>
          <w:rFonts w:hint="eastAsia"/>
          <w:b/>
          <w:sz w:val="44"/>
          <w:szCs w:val="44"/>
        </w:rPr>
        <w:t>是什么</w:t>
      </w:r>
    </w:p>
    <w:p w:rsidR="00B80309" w:rsidRDefault="00B80309" w:rsidP="00B80309">
      <w:pPr>
        <w:rPr>
          <w:rFonts w:ascii="Helvetica" w:hAnsi="Helvetica"/>
          <w:color w:val="000000"/>
        </w:rPr>
      </w:pPr>
      <w:r>
        <w:rPr>
          <w:rFonts w:ascii="微软雅黑" w:eastAsia="微软雅黑" w:hAnsi="微软雅黑" w:hint="eastAsia"/>
          <w:color w:val="000000"/>
        </w:rPr>
        <w:t>Vue (读音 /</w:t>
      </w:r>
      <w:proofErr w:type="spellStart"/>
      <w:r>
        <w:rPr>
          <w:rFonts w:ascii="微软雅黑" w:eastAsia="微软雅黑" w:hAnsi="微软雅黑" w:hint="eastAsia"/>
          <w:color w:val="000000"/>
        </w:rPr>
        <w:t>vju</w:t>
      </w:r>
      <w:proofErr w:type="spellEnd"/>
      <w:r>
        <w:rPr>
          <w:rFonts w:ascii="Arial" w:eastAsia="微软雅黑" w:hAnsi="Arial" w:cs="Arial"/>
          <w:color w:val="000000"/>
        </w:rPr>
        <w:t>ː</w:t>
      </w:r>
      <w:r>
        <w:rPr>
          <w:rFonts w:ascii="微软雅黑" w:eastAsia="微软雅黑" w:hAnsi="微软雅黑" w:hint="eastAsia"/>
          <w:color w:val="000000"/>
        </w:rPr>
        <w:t>/，类似于 view) 是一套用于构建用户界面的渐进式框架。</w:t>
      </w:r>
    </w:p>
    <w:p w:rsidR="0064648F" w:rsidRPr="00FF516E" w:rsidRDefault="00B80309" w:rsidP="00873821">
      <w:pPr>
        <w:rPr>
          <w:rFonts w:ascii="Helvetica" w:hAnsi="Helvetica" w:hint="eastAsia"/>
          <w:color w:val="000000"/>
        </w:rPr>
      </w:pPr>
      <w:r>
        <w:rPr>
          <w:rFonts w:ascii="微软雅黑" w:eastAsia="微软雅黑" w:hAnsi="微软雅黑" w:hint="eastAsia"/>
          <w:color w:val="000000"/>
        </w:rPr>
        <w:t>Vue 的</w:t>
      </w:r>
      <w:proofErr w:type="gramStart"/>
      <w:r>
        <w:rPr>
          <w:rFonts w:ascii="微软雅黑" w:eastAsia="微软雅黑" w:hAnsi="微软雅黑" w:hint="eastAsia"/>
          <w:color w:val="000000"/>
        </w:rPr>
        <w:t>核心库只关注</w:t>
      </w:r>
      <w:proofErr w:type="gramEnd"/>
      <w:r>
        <w:rPr>
          <w:rFonts w:ascii="微软雅黑" w:eastAsia="微软雅黑" w:hAnsi="微软雅黑" w:hint="eastAsia"/>
          <w:color w:val="000000"/>
        </w:rPr>
        <w:t>视图层，不仅易于上手，还便于与</w:t>
      </w:r>
      <w:proofErr w:type="gramStart"/>
      <w:r>
        <w:rPr>
          <w:rFonts w:ascii="微软雅黑" w:eastAsia="微软雅黑" w:hAnsi="微软雅黑" w:hint="eastAsia"/>
          <w:color w:val="000000"/>
        </w:rPr>
        <w:t>第三方库或</w:t>
      </w:r>
      <w:proofErr w:type="gramEnd"/>
      <w:r>
        <w:rPr>
          <w:rFonts w:ascii="微软雅黑" w:eastAsia="微软雅黑" w:hAnsi="微软雅黑" w:hint="eastAsia"/>
          <w:color w:val="000000"/>
        </w:rPr>
        <w:t>既有项目整合。另一方面，当与现代化的工具链以及各种支持类</w:t>
      </w:r>
      <w:proofErr w:type="gramStart"/>
      <w:r>
        <w:rPr>
          <w:rFonts w:ascii="微软雅黑" w:eastAsia="微软雅黑" w:hAnsi="微软雅黑" w:hint="eastAsia"/>
          <w:color w:val="000000"/>
        </w:rPr>
        <w:t>库结合</w:t>
      </w:r>
      <w:proofErr w:type="gramEnd"/>
      <w:r>
        <w:rPr>
          <w:rFonts w:ascii="微软雅黑" w:eastAsia="微软雅黑" w:hAnsi="微软雅黑" w:hint="eastAsia"/>
          <w:color w:val="000000"/>
        </w:rPr>
        <w:t>使用时，Vue 也完全能够为复杂的单页应用提供驱动。</w:t>
      </w:r>
    </w:p>
    <w:p w:rsidR="00C63C56" w:rsidRDefault="00873821" w:rsidP="00386DFD">
      <w:r>
        <w:rPr>
          <w:rFonts w:hint="eastAsia"/>
        </w:rPr>
        <w:t>前端集成开发框架，就像</w:t>
      </w:r>
      <w:proofErr w:type="spellStart"/>
      <w:r>
        <w:rPr>
          <w:rFonts w:hint="eastAsia"/>
        </w:rPr>
        <w:t>springboot</w:t>
      </w:r>
      <w:proofErr w:type="spellEnd"/>
      <w:r w:rsidR="00C63C56">
        <w:rPr>
          <w:rFonts w:hint="eastAsia"/>
        </w:rPr>
        <w:t>(</w:t>
      </w:r>
      <w:r w:rsidR="00721636">
        <w:rPr>
          <w:rFonts w:hint="eastAsia"/>
        </w:rPr>
        <w:t>一般</w:t>
      </w:r>
      <w:r w:rsidR="00C63C56">
        <w:rPr>
          <w:rFonts w:hint="eastAsia"/>
        </w:rPr>
        <w:t>通过</w:t>
      </w:r>
      <w:proofErr w:type="spellStart"/>
      <w:r w:rsidR="00C63C56">
        <w:rPr>
          <w:rFonts w:hint="eastAsia"/>
        </w:rPr>
        <w:t>axios</w:t>
      </w:r>
      <w:proofErr w:type="spellEnd"/>
      <w:r w:rsidR="00C63C56">
        <w:rPr>
          <w:rFonts w:hint="eastAsia"/>
        </w:rPr>
        <w:t>远程访问数据服务器</w:t>
      </w:r>
      <w:r w:rsidR="00C63C56">
        <w:rPr>
          <w:rFonts w:hint="eastAsia"/>
        </w:rPr>
        <w:t>)</w:t>
      </w:r>
    </w:p>
    <w:p w:rsidR="00900884" w:rsidRDefault="00900884" w:rsidP="00386DFD"/>
    <w:p w:rsidR="00900884" w:rsidRPr="001F55CA" w:rsidRDefault="001055C6" w:rsidP="00386DFD">
      <w:pPr>
        <w:rPr>
          <w:rFonts w:hint="eastAsia"/>
        </w:rPr>
      </w:pPr>
      <w:r w:rsidRPr="001055C6">
        <w:drawing>
          <wp:anchor distT="0" distB="0" distL="114300" distR="114300" simplePos="0" relativeHeight="251660288" behindDoc="0" locked="0" layoutInCell="1" allowOverlap="1" wp14:anchorId="556C8E55" wp14:editId="409D3B08">
            <wp:simplePos x="0" y="0"/>
            <wp:positionH relativeFrom="column">
              <wp:posOffset>2465887</wp:posOffset>
            </wp:positionH>
            <wp:positionV relativeFrom="paragraph">
              <wp:posOffset>58783</wp:posOffset>
            </wp:positionV>
            <wp:extent cx="648072" cy="648072"/>
            <wp:effectExtent l="0" t="0" r="0" b="0"/>
            <wp:wrapNone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5614B9C8-C34B-4202-8C96-75BB2480CA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5614B9C8-C34B-4202-8C96-75BB2480CA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72" cy="64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5C6">
        <w:drawing>
          <wp:anchor distT="0" distB="0" distL="114300" distR="114300" simplePos="0" relativeHeight="251659264" behindDoc="0" locked="0" layoutInCell="1" allowOverlap="1" wp14:anchorId="06121AEE" wp14:editId="6AEE67D0">
            <wp:simplePos x="0" y="0"/>
            <wp:positionH relativeFrom="column">
              <wp:posOffset>288472</wp:posOffset>
            </wp:positionH>
            <wp:positionV relativeFrom="paragraph">
              <wp:posOffset>30299</wp:posOffset>
            </wp:positionV>
            <wp:extent cx="1703416" cy="792088"/>
            <wp:effectExtent l="0" t="0" r="0" b="8255"/>
            <wp:wrapNone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68D33DD-037E-45A0-A625-42C333D231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68D33DD-037E-45A0-A625-42C333D231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416" cy="792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441F" w:rsidRDefault="00C8441F" w:rsidP="00386DFD"/>
    <w:p w:rsidR="001055C6" w:rsidRDefault="001055C6" w:rsidP="00386DFD"/>
    <w:p w:rsidR="001055C6" w:rsidRDefault="001055C6" w:rsidP="00386DFD"/>
    <w:p w:rsidR="001055C6" w:rsidRDefault="001055C6" w:rsidP="00386DFD"/>
    <w:p w:rsidR="001055C6" w:rsidRDefault="001055C6" w:rsidP="00386DFD"/>
    <w:p w:rsidR="001055C6" w:rsidRDefault="001055C6" w:rsidP="00386DFD"/>
    <w:p w:rsidR="001055C6" w:rsidRPr="00880E3C" w:rsidRDefault="001055C6" w:rsidP="00386DFD">
      <w:pPr>
        <w:rPr>
          <w:rFonts w:hint="eastAsia"/>
        </w:rPr>
      </w:pPr>
    </w:p>
    <w:p w:rsidR="00C8441F" w:rsidRPr="00686E8F" w:rsidRDefault="00576A5D" w:rsidP="00386DFD">
      <w:pPr>
        <w:rPr>
          <w:b/>
          <w:sz w:val="44"/>
          <w:szCs w:val="44"/>
        </w:rPr>
      </w:pPr>
      <w:r w:rsidRPr="00686E8F">
        <w:rPr>
          <w:rFonts w:hint="eastAsia"/>
          <w:b/>
          <w:sz w:val="44"/>
          <w:szCs w:val="44"/>
        </w:rPr>
        <w:t>你用</w:t>
      </w:r>
      <w:r w:rsidRPr="00686E8F">
        <w:rPr>
          <w:rFonts w:hint="eastAsia"/>
          <w:b/>
          <w:sz w:val="44"/>
          <w:szCs w:val="44"/>
        </w:rPr>
        <w:t>idea</w:t>
      </w:r>
      <w:r w:rsidRPr="00686E8F">
        <w:rPr>
          <w:rFonts w:hint="eastAsia"/>
          <w:b/>
          <w:sz w:val="44"/>
          <w:szCs w:val="44"/>
        </w:rPr>
        <w:t>，她们用什么</w:t>
      </w:r>
      <w:r w:rsidR="00D0047C" w:rsidRPr="00686E8F">
        <w:rPr>
          <w:rFonts w:hint="eastAsia"/>
          <w:b/>
          <w:sz w:val="44"/>
          <w:szCs w:val="44"/>
        </w:rPr>
        <w:t>？</w:t>
      </w:r>
    </w:p>
    <w:p w:rsidR="00386DFD" w:rsidRDefault="00386DFD" w:rsidP="00386DFD">
      <w:proofErr w:type="spellStart"/>
      <w:r>
        <w:t>vscode</w:t>
      </w:r>
      <w:proofErr w:type="spellEnd"/>
      <w:r>
        <w:t>(</w:t>
      </w:r>
      <w:r w:rsidR="00DD60F3">
        <w:t>相当于</w:t>
      </w:r>
      <w:r>
        <w:t>idea)</w:t>
      </w:r>
    </w:p>
    <w:p w:rsidR="000310AF" w:rsidRDefault="000310AF" w:rsidP="00386DFD"/>
    <w:p w:rsidR="00BD1F9A" w:rsidRDefault="000310AF" w:rsidP="00386DFD">
      <w:r w:rsidRPr="000310AF">
        <w:drawing>
          <wp:inline distT="0" distB="0" distL="0" distR="0" wp14:anchorId="0B4D94D2" wp14:editId="3A53056B">
            <wp:extent cx="941591" cy="941591"/>
            <wp:effectExtent l="0" t="0" r="0" b="0"/>
            <wp:docPr id="5" name="图片 28">
              <a:extLst xmlns:a="http://schemas.openxmlformats.org/drawingml/2006/main">
                <a:ext uri="{FF2B5EF4-FFF2-40B4-BE49-F238E27FC236}">
                  <a16:creationId xmlns:a16="http://schemas.microsoft.com/office/drawing/2014/main" id="{E9ADDF34-EFE0-427E-8B23-AA3C0D77EC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>
                      <a:extLst>
                        <a:ext uri="{FF2B5EF4-FFF2-40B4-BE49-F238E27FC236}">
                          <a16:creationId xmlns:a16="http://schemas.microsoft.com/office/drawing/2014/main" id="{E9ADDF34-EFE0-427E-8B23-AA3C0D77EC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591" cy="9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AF" w:rsidRDefault="000310AF" w:rsidP="00386DFD">
      <w:pPr>
        <w:rPr>
          <w:rFonts w:hint="eastAsia"/>
        </w:rPr>
      </w:pPr>
      <w:bookmarkStart w:id="1" w:name="_GoBack"/>
      <w:bookmarkEnd w:id="1"/>
    </w:p>
    <w:p w:rsidR="0041425E" w:rsidRPr="00686E8F" w:rsidRDefault="0041425E" w:rsidP="0041425E">
      <w:pPr>
        <w:rPr>
          <w:b/>
          <w:sz w:val="44"/>
          <w:szCs w:val="44"/>
        </w:rPr>
      </w:pPr>
      <w:r w:rsidRPr="00686E8F">
        <w:rPr>
          <w:rFonts w:hint="eastAsia"/>
          <w:b/>
          <w:sz w:val="44"/>
          <w:szCs w:val="44"/>
        </w:rPr>
        <w:t>什么是</w:t>
      </w:r>
      <w:r w:rsidRPr="00686E8F">
        <w:rPr>
          <w:rFonts w:hint="eastAsia"/>
          <w:b/>
          <w:sz w:val="44"/>
          <w:szCs w:val="44"/>
        </w:rPr>
        <w:t>NPM</w:t>
      </w:r>
    </w:p>
    <w:p w:rsidR="00107A35" w:rsidRPr="00437D25" w:rsidRDefault="0041425E" w:rsidP="00437D25">
      <w:pPr>
        <w:pStyle w:val="md-end-block"/>
        <w:spacing w:before="120" w:beforeAutospacing="0" w:after="12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t>NPM全称Node Package Manager，是Node.js包管理工具，是全球最大的模块生态系统，里面所有的模块都是开源免费的；也是Node.js的包管理工具，相当于前端的Maven 。</w:t>
      </w:r>
    </w:p>
    <w:p w:rsidR="00107A35" w:rsidRDefault="00FC1CED" w:rsidP="00386DFD">
      <w:r w:rsidRPr="00FC1CED">
        <w:drawing>
          <wp:inline distT="0" distB="0" distL="0" distR="0" wp14:anchorId="35280836" wp14:editId="4EB99BFA">
            <wp:extent cx="2281366" cy="522219"/>
            <wp:effectExtent l="0" t="0" r="508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FC0EB936-3EBF-407B-8EF2-C1C01E083B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FC0EB936-3EBF-407B-8EF2-C1C01E083B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366" cy="52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6B" w:rsidRDefault="00E748BF" w:rsidP="001B5CCE">
      <w:pPr>
        <w:pStyle w:val="1"/>
      </w:pPr>
      <w:r>
        <w:lastRenderedPageBreak/>
        <w:t>3</w:t>
      </w:r>
      <w:r w:rsidR="00440B9B">
        <w:t xml:space="preserve"> </w:t>
      </w:r>
      <w:r w:rsidR="00440B9B">
        <w:t>开始前端准备工作</w:t>
      </w:r>
      <w:r w:rsidR="00440B9B">
        <w:rPr>
          <w:rFonts w:hint="eastAsia"/>
        </w:rPr>
        <w:t>(</w:t>
      </w:r>
      <w:r w:rsidR="00185759">
        <w:t>安装</w:t>
      </w:r>
      <w:proofErr w:type="spellStart"/>
      <w:r w:rsidR="00185759">
        <w:t>node</w:t>
      </w:r>
      <w:r w:rsidR="004C20B0">
        <w:t>js</w:t>
      </w:r>
      <w:proofErr w:type="spellEnd"/>
      <w:r w:rsidR="00440B9B">
        <w:t>)</w:t>
      </w:r>
    </w:p>
    <w:p w:rsidR="00B75279" w:rsidRDefault="00B75279" w:rsidP="00B75279">
      <w:r>
        <w:t>打开安装程序</w:t>
      </w:r>
    </w:p>
    <w:p w:rsidR="00B75279" w:rsidRDefault="00B75279" w:rsidP="00B75279">
      <w:r w:rsidRPr="003A02DE">
        <w:rPr>
          <w:noProof/>
        </w:rPr>
        <w:drawing>
          <wp:inline distT="0" distB="0" distL="0" distR="0" wp14:anchorId="57ED8062" wp14:editId="4D632636">
            <wp:extent cx="6012180" cy="3042899"/>
            <wp:effectExtent l="0" t="0" r="7620" b="5715"/>
            <wp:docPr id="10" name="图片 10" descr="D:\Documents\gmall2019\临时图\nodejs安装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gmall2019\临时图\nodejs安装截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465" cy="306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07C" w:rsidRDefault="00BC607C" w:rsidP="00B75279"/>
    <w:p w:rsidR="00BC607C" w:rsidRDefault="00BC607C" w:rsidP="00B75279"/>
    <w:p w:rsidR="00BC607C" w:rsidRDefault="00BC607C" w:rsidP="00B75279"/>
    <w:p w:rsidR="00BC607C" w:rsidRDefault="00BC607C" w:rsidP="00B75279"/>
    <w:p w:rsidR="00BC607C" w:rsidRDefault="00D20B84" w:rsidP="00B75279">
      <w:r>
        <w:t xml:space="preserve">1 </w:t>
      </w:r>
      <w:r w:rsidR="00BC607C">
        <w:t>下一步</w:t>
      </w:r>
    </w:p>
    <w:p w:rsidR="001716E1" w:rsidRDefault="001716E1" w:rsidP="00B75279">
      <w:r w:rsidRPr="003A02DE">
        <w:rPr>
          <w:noProof/>
        </w:rPr>
        <w:lastRenderedPageBreak/>
        <w:drawing>
          <wp:inline distT="0" distB="0" distL="0" distR="0" wp14:anchorId="5333432E" wp14:editId="70A52EE0">
            <wp:extent cx="6042660" cy="4732020"/>
            <wp:effectExtent l="0" t="0" r="0" b="0"/>
            <wp:docPr id="12" name="图片 12" descr="D:\Documents\gmall2019\临时图\nodejs安装截图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gmall2019\临时图\nodejs安装截图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6E1" w:rsidRDefault="001716E1" w:rsidP="00B75279"/>
    <w:p w:rsidR="00524BBA" w:rsidRDefault="00D0067A" w:rsidP="00B75279">
      <w:r>
        <w:t xml:space="preserve">2 </w:t>
      </w:r>
      <w:r w:rsidR="001716E1">
        <w:t>下一步</w:t>
      </w:r>
    </w:p>
    <w:p w:rsidR="008C1015" w:rsidRDefault="008C1015" w:rsidP="00B75279">
      <w:r w:rsidRPr="008C1015">
        <w:rPr>
          <w:noProof/>
        </w:rPr>
        <w:lastRenderedPageBreak/>
        <w:drawing>
          <wp:inline distT="0" distB="0" distL="0" distR="0">
            <wp:extent cx="6042660" cy="4732020"/>
            <wp:effectExtent l="0" t="0" r="0" b="0"/>
            <wp:docPr id="19" name="图片 19" descr="D:\Documents\gmall2019\临时图\nodejs安装截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gmall2019\临时图\nodejs安装截图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BBA" w:rsidRDefault="002E08C6" w:rsidP="00B75279">
      <w:r>
        <w:t xml:space="preserve">3 </w:t>
      </w:r>
      <w:r w:rsidR="00524BBA">
        <w:t>下一步</w:t>
      </w:r>
    </w:p>
    <w:p w:rsidR="008C1015" w:rsidRPr="00B75279" w:rsidRDefault="007E4CE7" w:rsidP="00B75279">
      <w:r w:rsidRPr="007E4CE7">
        <w:rPr>
          <w:noProof/>
        </w:rPr>
        <w:lastRenderedPageBreak/>
        <w:drawing>
          <wp:inline distT="0" distB="0" distL="0" distR="0">
            <wp:extent cx="6042660" cy="4732020"/>
            <wp:effectExtent l="0" t="0" r="0" b="0"/>
            <wp:docPr id="20" name="图片 20" descr="D:\Documents\gmall2019\临时图\nodejs安装截图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ents\gmall2019\临时图\nodejs安装截图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CE" w:rsidRDefault="008E3239" w:rsidP="001B5CCE">
      <w:r>
        <w:rPr>
          <w:rFonts w:hint="eastAsia"/>
        </w:rPr>
        <w:t>4</w:t>
      </w:r>
      <w:r w:rsidR="00276801">
        <w:rPr>
          <w:rFonts w:hint="eastAsia"/>
        </w:rPr>
        <w:t>下一步</w:t>
      </w:r>
    </w:p>
    <w:p w:rsidR="008524FA" w:rsidRPr="001B5CCE" w:rsidRDefault="0058738B" w:rsidP="001B5CCE">
      <w:r w:rsidRPr="0058738B">
        <w:rPr>
          <w:noProof/>
        </w:rPr>
        <w:lastRenderedPageBreak/>
        <w:drawing>
          <wp:inline distT="0" distB="0" distL="0" distR="0">
            <wp:extent cx="6042660" cy="4732020"/>
            <wp:effectExtent l="0" t="0" r="0" b="0"/>
            <wp:docPr id="21" name="图片 21" descr="D:\Documents\gmall2019\临时图\nodejs安装截图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gmall2019\临时图\nodejs安装截图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76B" w:rsidRDefault="0000075A" w:rsidP="00386DFD">
      <w:r>
        <w:t xml:space="preserve">5 </w:t>
      </w:r>
      <w:r w:rsidR="00F30E09">
        <w:t>下一步</w:t>
      </w:r>
    </w:p>
    <w:p w:rsidR="00B02C58" w:rsidRDefault="005032E2" w:rsidP="00386DFD">
      <w:r w:rsidRPr="005032E2">
        <w:rPr>
          <w:noProof/>
        </w:rPr>
        <w:lastRenderedPageBreak/>
        <w:drawing>
          <wp:inline distT="0" distB="0" distL="0" distR="0">
            <wp:extent cx="6042660" cy="4732020"/>
            <wp:effectExtent l="0" t="0" r="0" b="0"/>
            <wp:docPr id="22" name="图片 22" descr="D:\Documents\gmall2019\临时图\nodejs安装截图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uments\gmall2019\临时图\nodejs安装截图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91C" w:rsidRDefault="00AD3160" w:rsidP="00386DFD">
      <w:r>
        <w:t xml:space="preserve">6 </w:t>
      </w:r>
      <w:r w:rsidR="0088691C">
        <w:t>下一步</w:t>
      </w:r>
    </w:p>
    <w:p w:rsidR="004B2EE6" w:rsidRDefault="00490139" w:rsidP="00386DFD">
      <w:r w:rsidRPr="00490139">
        <w:rPr>
          <w:noProof/>
        </w:rPr>
        <w:lastRenderedPageBreak/>
        <w:drawing>
          <wp:inline distT="0" distB="0" distL="0" distR="0">
            <wp:extent cx="6042660" cy="4732020"/>
            <wp:effectExtent l="0" t="0" r="0" b="0"/>
            <wp:docPr id="23" name="图片 23" descr="D:\Documents\gmall2019\临时图\nodejs安装截图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gmall2019\临时图\nodejs安装截图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E6" w:rsidRDefault="00736B23" w:rsidP="00386DFD">
      <w:r>
        <w:t xml:space="preserve">7 </w:t>
      </w:r>
      <w:r w:rsidR="004B2EE6">
        <w:t>下一步</w:t>
      </w:r>
    </w:p>
    <w:p w:rsidR="0086734D" w:rsidRDefault="00495792" w:rsidP="00386DFD">
      <w:r w:rsidRPr="00495792">
        <w:rPr>
          <w:noProof/>
        </w:rPr>
        <w:lastRenderedPageBreak/>
        <w:drawing>
          <wp:inline distT="0" distB="0" distL="0" distR="0">
            <wp:extent cx="6042660" cy="4732020"/>
            <wp:effectExtent l="0" t="0" r="0" b="0"/>
            <wp:docPr id="24" name="图片 24" descr="D:\Documents\gmall2019\临时图\nodejs安装截图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ocuments\gmall2019\临时图\nodejs安装截图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4E9" w:rsidRDefault="00441409" w:rsidP="00386DFD">
      <w:r>
        <w:t xml:space="preserve">8 </w:t>
      </w:r>
      <w:r w:rsidR="00CF2235">
        <w:rPr>
          <w:rFonts w:hint="eastAsia"/>
        </w:rPr>
        <w:t xml:space="preserve">node </w:t>
      </w:r>
      <w:r w:rsidR="00CF2235">
        <w:t>–</w:t>
      </w:r>
      <w:r w:rsidR="00CF2235">
        <w:rPr>
          <w:rFonts w:hint="eastAsia"/>
        </w:rPr>
        <w:t>v</w:t>
      </w:r>
      <w:r w:rsidR="001F4AB7">
        <w:rPr>
          <w:rFonts w:hint="eastAsia"/>
        </w:rPr>
        <w:t>如果打印</w:t>
      </w:r>
      <w:proofErr w:type="spellStart"/>
      <w:r w:rsidR="001F4AB7">
        <w:rPr>
          <w:rFonts w:hint="eastAsia"/>
        </w:rPr>
        <w:t>nodejs</w:t>
      </w:r>
      <w:proofErr w:type="spellEnd"/>
      <w:r w:rsidR="001F4AB7">
        <w:rPr>
          <w:rFonts w:hint="eastAsia"/>
        </w:rPr>
        <w:t>信息，则说明</w:t>
      </w:r>
      <w:proofErr w:type="spellStart"/>
      <w:r w:rsidR="00CF2235">
        <w:rPr>
          <w:rFonts w:hint="eastAsia"/>
        </w:rPr>
        <w:t>nodejs</w:t>
      </w:r>
      <w:proofErr w:type="spellEnd"/>
      <w:r w:rsidR="00CF2235">
        <w:rPr>
          <w:rFonts w:hint="eastAsia"/>
        </w:rPr>
        <w:t>安装成功</w:t>
      </w:r>
    </w:p>
    <w:p w:rsidR="002C176E" w:rsidRDefault="002C176E" w:rsidP="00386DFD"/>
    <w:p w:rsidR="003A02DE" w:rsidRDefault="00BE7603" w:rsidP="00386DFD">
      <w:r w:rsidRPr="003A02DE">
        <w:rPr>
          <w:noProof/>
        </w:rPr>
        <w:lastRenderedPageBreak/>
        <w:drawing>
          <wp:inline distT="0" distB="0" distL="0" distR="0" wp14:anchorId="55A23C29" wp14:editId="4BEAD346">
            <wp:extent cx="7020560" cy="4589341"/>
            <wp:effectExtent l="0" t="0" r="8890" b="1905"/>
            <wp:docPr id="17" name="图片 17" descr="D:\Documents\gmall2019\临时图\nodejs安装截图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gmall2019\临时图\nodejs安装截图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45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00" w:rsidRDefault="00B64C00" w:rsidP="00386DFD"/>
    <w:p w:rsidR="00B64C00" w:rsidRDefault="00EB65C1" w:rsidP="00386DFD">
      <w:r>
        <w:t>9</w:t>
      </w:r>
      <w:r w:rsidR="00AE06B9">
        <w:t xml:space="preserve"> </w:t>
      </w:r>
      <w:r w:rsidR="00AE06B9">
        <w:t>输入</w:t>
      </w:r>
      <w:proofErr w:type="spellStart"/>
      <w:r w:rsidR="00AE06B9">
        <w:t>npm</w:t>
      </w:r>
      <w:proofErr w:type="spellEnd"/>
      <w:r w:rsidR="00AE06B9">
        <w:t xml:space="preserve"> install</w:t>
      </w:r>
      <w:r w:rsidR="00AE06B9">
        <w:t>安装</w:t>
      </w:r>
      <w:proofErr w:type="spellStart"/>
      <w:r w:rsidR="00AE06B9">
        <w:t>npm</w:t>
      </w:r>
      <w:proofErr w:type="spellEnd"/>
      <w:r w:rsidR="00AE06B9">
        <w:t>，</w:t>
      </w:r>
      <w:proofErr w:type="spellStart"/>
      <w:r w:rsidR="00AE06B9">
        <w:t>nodejs</w:t>
      </w:r>
      <w:proofErr w:type="spellEnd"/>
      <w:r w:rsidR="00AE06B9">
        <w:t>默认集成</w:t>
      </w:r>
      <w:proofErr w:type="spellStart"/>
      <w:r w:rsidR="00AE06B9">
        <w:t>npm</w:t>
      </w:r>
      <w:proofErr w:type="spellEnd"/>
    </w:p>
    <w:p w:rsidR="003A02DE" w:rsidRDefault="003A02DE" w:rsidP="00386DFD">
      <w:r w:rsidRPr="003A02DE">
        <w:rPr>
          <w:noProof/>
        </w:rPr>
        <w:lastRenderedPageBreak/>
        <w:drawing>
          <wp:inline distT="0" distB="0" distL="0" distR="0" wp14:anchorId="3D3219CE" wp14:editId="4614B70C">
            <wp:extent cx="7020560" cy="4589341"/>
            <wp:effectExtent l="0" t="0" r="8890" b="1905"/>
            <wp:docPr id="18" name="图片 18" descr="D:\Documents\gmall2019\临时图\nodejs安装截图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s\gmall2019\临时图\nodejs安装截图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45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90F" w:rsidRDefault="0085790F" w:rsidP="00386DFD"/>
    <w:p w:rsidR="0085790F" w:rsidRDefault="0085790F" w:rsidP="00386DFD">
      <w:r>
        <w:t xml:space="preserve">10 </w:t>
      </w:r>
      <w:r>
        <w:t>以上步骤不出问题，则安装完成</w:t>
      </w:r>
    </w:p>
    <w:p w:rsidR="00566CD8" w:rsidRDefault="00566CD8" w:rsidP="00386DFD"/>
    <w:p w:rsidR="00566CD8" w:rsidRDefault="00566CD8" w:rsidP="00566CD8">
      <w:pPr>
        <w:pStyle w:val="1"/>
      </w:pPr>
      <w:r>
        <w:lastRenderedPageBreak/>
        <w:t xml:space="preserve">4 </w:t>
      </w:r>
      <w:r>
        <w:t>运行前端项目</w:t>
      </w:r>
    </w:p>
    <w:p w:rsidR="003E7325" w:rsidRDefault="00F843D2" w:rsidP="003E7325">
      <w:r w:rsidRPr="00F843D2">
        <w:rPr>
          <w:noProof/>
        </w:rPr>
        <w:drawing>
          <wp:inline distT="0" distB="0" distL="0" distR="0">
            <wp:extent cx="7020560" cy="3778231"/>
            <wp:effectExtent l="0" t="0" r="0" b="0"/>
            <wp:docPr id="27" name="图片 27" descr="D:\Documents\gmall2019\临时图\后台登陆界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ocuments\gmall2019\临时图\后台登陆界面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77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5D7" w:rsidRDefault="006905D7" w:rsidP="003E7325"/>
    <w:p w:rsidR="00EA317E" w:rsidRDefault="001C02EF" w:rsidP="003E7325">
      <w:r>
        <w:object w:dxaOrig="7216" w:dyaOrig="5407">
          <v:shape id="_x0000_i1026" type="#_x0000_t75" style="width:507pt;height:301.3pt" o:ole="">
            <v:imagedata r:id="rId26" o:title=""/>
          </v:shape>
          <o:OLEObject Type="Embed" ProgID="PowerPoint.Show.12" ShapeID="_x0000_i1026" DrawAspect="Content" ObjectID="_1619982870" r:id="rId27"/>
        </w:object>
      </w:r>
    </w:p>
    <w:p w:rsidR="006905D7" w:rsidRDefault="00167A8A" w:rsidP="003E7325">
      <w:r>
        <w:rPr>
          <w:noProof/>
        </w:rPr>
        <w:lastRenderedPageBreak/>
        <w:drawing>
          <wp:inline distT="0" distB="0" distL="0" distR="0" wp14:anchorId="0306CC57" wp14:editId="7BB83008">
            <wp:extent cx="7020560" cy="3961130"/>
            <wp:effectExtent l="0" t="0" r="889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8A" w:rsidRDefault="00176A1E" w:rsidP="003E7325">
      <w:proofErr w:type="spellStart"/>
      <w:r>
        <w:t>Src</w:t>
      </w:r>
      <w:proofErr w:type="spellEnd"/>
      <w:r>
        <w:t>目录</w:t>
      </w:r>
      <w:r w:rsidR="004E434A">
        <w:t>的作用</w:t>
      </w:r>
    </w:p>
    <w:p w:rsidR="00167A8A" w:rsidRDefault="00016B72" w:rsidP="003E7325">
      <w:r w:rsidRPr="00016B72">
        <w:rPr>
          <w:noProof/>
        </w:rPr>
        <w:drawing>
          <wp:inline distT="0" distB="0" distL="0" distR="0">
            <wp:extent cx="7020560" cy="3340736"/>
            <wp:effectExtent l="0" t="0" r="8890" b="0"/>
            <wp:docPr id="28" name="图片 28" descr="D:\Documents\gmall2019\临时图\vue后台前端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Documents\gmall2019\临时图\vue后台前端截图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34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B72" w:rsidRDefault="00016B72" w:rsidP="003E7325"/>
    <w:p w:rsidR="004E434A" w:rsidRDefault="004E434A" w:rsidP="003E7325"/>
    <w:p w:rsidR="004E434A" w:rsidRDefault="004E434A" w:rsidP="003E7325"/>
    <w:p w:rsidR="004E434A" w:rsidRDefault="004E434A" w:rsidP="003E7325"/>
    <w:p w:rsidR="004E434A" w:rsidRDefault="004E434A" w:rsidP="003E7325">
      <w:r>
        <w:lastRenderedPageBreak/>
        <w:t>C</w:t>
      </w:r>
      <w:r>
        <w:rPr>
          <w:rFonts w:hint="eastAsia"/>
        </w:rPr>
        <w:t>onfig</w:t>
      </w:r>
      <w:r>
        <w:rPr>
          <w:rFonts w:hint="eastAsia"/>
        </w:rPr>
        <w:t>目录的作用</w:t>
      </w:r>
    </w:p>
    <w:p w:rsidR="00016B72" w:rsidRDefault="009D0B4D" w:rsidP="003E7325">
      <w:r w:rsidRPr="009D0B4D">
        <w:rPr>
          <w:noProof/>
        </w:rPr>
        <w:drawing>
          <wp:inline distT="0" distB="0" distL="0" distR="0">
            <wp:extent cx="7020560" cy="1965757"/>
            <wp:effectExtent l="0" t="0" r="0" b="0"/>
            <wp:docPr id="29" name="图片 29" descr="D:\Documents\gmall2019\临时图\vue项目启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Documents\gmall2019\临时图\vue项目启动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196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A8A" w:rsidRDefault="005477BD" w:rsidP="003E7325">
      <w:r>
        <w:t>启动</w:t>
      </w:r>
    </w:p>
    <w:p w:rsidR="005477BD" w:rsidRDefault="005477BD" w:rsidP="003E7325">
      <w:r>
        <w:rPr>
          <w:noProof/>
        </w:rPr>
        <w:drawing>
          <wp:inline distT="0" distB="0" distL="0" distR="0" wp14:anchorId="35032CE8" wp14:editId="53DA7653">
            <wp:extent cx="6424217" cy="419898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8A" w:rsidRDefault="00167A8A" w:rsidP="003E7325"/>
    <w:p w:rsidR="00027B62" w:rsidRDefault="00027B62" w:rsidP="003E7325"/>
    <w:p w:rsidR="00330F25" w:rsidRDefault="00027B62" w:rsidP="003E7325">
      <w:r>
        <w:rPr>
          <w:noProof/>
        </w:rPr>
        <w:lastRenderedPageBreak/>
        <w:drawing>
          <wp:inline distT="0" distB="0" distL="0" distR="0" wp14:anchorId="45518E65" wp14:editId="3CBDB631">
            <wp:extent cx="7020560" cy="3788410"/>
            <wp:effectExtent l="0" t="0" r="889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25" w:rsidRPr="003E7325" w:rsidRDefault="00330F25" w:rsidP="003E7325"/>
    <w:sectPr w:rsidR="00330F25" w:rsidRPr="003E7325" w:rsidSect="002C2640">
      <w:pgSz w:w="11906" w:h="16838"/>
      <w:pgMar w:top="1440" w:right="425" w:bottom="1440" w:left="425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63FC" w:rsidRDefault="008763FC" w:rsidP="00AB76C1">
      <w:r>
        <w:separator/>
      </w:r>
    </w:p>
  </w:endnote>
  <w:endnote w:type="continuationSeparator" w:id="0">
    <w:p w:rsidR="008763FC" w:rsidRDefault="008763FC" w:rsidP="00AB7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63FC" w:rsidRDefault="008763FC" w:rsidP="00AB76C1">
      <w:r>
        <w:separator/>
      </w:r>
    </w:p>
  </w:footnote>
  <w:footnote w:type="continuationSeparator" w:id="0">
    <w:p w:rsidR="008763FC" w:rsidRDefault="008763FC" w:rsidP="00AB76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attachedTemplate r:id="rId1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543"/>
    <w:rsid w:val="0000075A"/>
    <w:rsid w:val="00016B72"/>
    <w:rsid w:val="00027B62"/>
    <w:rsid w:val="000310AF"/>
    <w:rsid w:val="00041686"/>
    <w:rsid w:val="0006446C"/>
    <w:rsid w:val="00080091"/>
    <w:rsid w:val="00095CAB"/>
    <w:rsid w:val="000C3B23"/>
    <w:rsid w:val="000D5853"/>
    <w:rsid w:val="001055C6"/>
    <w:rsid w:val="00107A35"/>
    <w:rsid w:val="00116BA5"/>
    <w:rsid w:val="00167A8A"/>
    <w:rsid w:val="001716E1"/>
    <w:rsid w:val="00176A1E"/>
    <w:rsid w:val="00185759"/>
    <w:rsid w:val="001B5CCE"/>
    <w:rsid w:val="001C02EF"/>
    <w:rsid w:val="001C1455"/>
    <w:rsid w:val="001F1270"/>
    <w:rsid w:val="001F24F6"/>
    <w:rsid w:val="001F4AB7"/>
    <w:rsid w:val="001F55CA"/>
    <w:rsid w:val="00276801"/>
    <w:rsid w:val="002A54AA"/>
    <w:rsid w:val="002C176E"/>
    <w:rsid w:val="002C2640"/>
    <w:rsid w:val="002C3CEF"/>
    <w:rsid w:val="002C622B"/>
    <w:rsid w:val="002E08C6"/>
    <w:rsid w:val="002F1880"/>
    <w:rsid w:val="0030459D"/>
    <w:rsid w:val="00330F25"/>
    <w:rsid w:val="00386DFD"/>
    <w:rsid w:val="003A02DE"/>
    <w:rsid w:val="003B05B2"/>
    <w:rsid w:val="003B42E1"/>
    <w:rsid w:val="003E7325"/>
    <w:rsid w:val="0041425E"/>
    <w:rsid w:val="0043076B"/>
    <w:rsid w:val="00437D25"/>
    <w:rsid w:val="00440B9B"/>
    <w:rsid w:val="00441409"/>
    <w:rsid w:val="00490139"/>
    <w:rsid w:val="00495792"/>
    <w:rsid w:val="004B2EE6"/>
    <w:rsid w:val="004C20B0"/>
    <w:rsid w:val="004E434A"/>
    <w:rsid w:val="005032E2"/>
    <w:rsid w:val="00524BBA"/>
    <w:rsid w:val="005477BD"/>
    <w:rsid w:val="005543C8"/>
    <w:rsid w:val="00566CD8"/>
    <w:rsid w:val="0057468B"/>
    <w:rsid w:val="00576A5D"/>
    <w:rsid w:val="005834B5"/>
    <w:rsid w:val="0058738B"/>
    <w:rsid w:val="005B4E7C"/>
    <w:rsid w:val="00621872"/>
    <w:rsid w:val="0064648F"/>
    <w:rsid w:val="00686E8F"/>
    <w:rsid w:val="006905D7"/>
    <w:rsid w:val="006D23E3"/>
    <w:rsid w:val="006F4679"/>
    <w:rsid w:val="00721636"/>
    <w:rsid w:val="00736991"/>
    <w:rsid w:val="00736B23"/>
    <w:rsid w:val="00746B79"/>
    <w:rsid w:val="00781359"/>
    <w:rsid w:val="007A1012"/>
    <w:rsid w:val="007B32A1"/>
    <w:rsid w:val="007E4CE7"/>
    <w:rsid w:val="007F5BB3"/>
    <w:rsid w:val="00831990"/>
    <w:rsid w:val="008524FA"/>
    <w:rsid w:val="0085790F"/>
    <w:rsid w:val="00862543"/>
    <w:rsid w:val="0086734D"/>
    <w:rsid w:val="00873821"/>
    <w:rsid w:val="008763FC"/>
    <w:rsid w:val="00880E3C"/>
    <w:rsid w:val="0088691C"/>
    <w:rsid w:val="008C1015"/>
    <w:rsid w:val="008E3239"/>
    <w:rsid w:val="00900884"/>
    <w:rsid w:val="00906818"/>
    <w:rsid w:val="00907EAE"/>
    <w:rsid w:val="00916AF6"/>
    <w:rsid w:val="00943944"/>
    <w:rsid w:val="00990BD0"/>
    <w:rsid w:val="009C458A"/>
    <w:rsid w:val="009D0B4D"/>
    <w:rsid w:val="009E4FCA"/>
    <w:rsid w:val="00A344D7"/>
    <w:rsid w:val="00AB76C1"/>
    <w:rsid w:val="00AD3160"/>
    <w:rsid w:val="00AE06B9"/>
    <w:rsid w:val="00AE3B97"/>
    <w:rsid w:val="00B02C58"/>
    <w:rsid w:val="00B64C00"/>
    <w:rsid w:val="00B75279"/>
    <w:rsid w:val="00B80309"/>
    <w:rsid w:val="00B92E1D"/>
    <w:rsid w:val="00BC607C"/>
    <w:rsid w:val="00BD1F9A"/>
    <w:rsid w:val="00BE7603"/>
    <w:rsid w:val="00C63C56"/>
    <w:rsid w:val="00C8441F"/>
    <w:rsid w:val="00CE1FA3"/>
    <w:rsid w:val="00CF2235"/>
    <w:rsid w:val="00D0047C"/>
    <w:rsid w:val="00D0067A"/>
    <w:rsid w:val="00D2016F"/>
    <w:rsid w:val="00D20392"/>
    <w:rsid w:val="00D20B84"/>
    <w:rsid w:val="00D97FE5"/>
    <w:rsid w:val="00DD2358"/>
    <w:rsid w:val="00DD60F3"/>
    <w:rsid w:val="00DF5788"/>
    <w:rsid w:val="00E748BF"/>
    <w:rsid w:val="00E906DA"/>
    <w:rsid w:val="00EA317E"/>
    <w:rsid w:val="00EB44E9"/>
    <w:rsid w:val="00EB65C1"/>
    <w:rsid w:val="00F30E09"/>
    <w:rsid w:val="00F4161D"/>
    <w:rsid w:val="00F46D77"/>
    <w:rsid w:val="00F843D2"/>
    <w:rsid w:val="00FB57B1"/>
    <w:rsid w:val="00FC1CED"/>
    <w:rsid w:val="00FC6914"/>
    <w:rsid w:val="00FF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376C4B"/>
  <w15:docId w15:val="{81DEAD26-DD01-47FE-8A2F-9FA09E020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4FCA"/>
    <w:pPr>
      <w:widowControl w:val="0"/>
      <w:jc w:val="both"/>
    </w:pPr>
    <w:rPr>
      <w:rFonts w:eastAsia="STXihei"/>
      <w:sz w:val="24"/>
    </w:rPr>
  </w:style>
  <w:style w:type="paragraph" w:styleId="1">
    <w:name w:val="heading 1"/>
    <w:basedOn w:val="a"/>
    <w:next w:val="a"/>
    <w:link w:val="10"/>
    <w:uiPriority w:val="9"/>
    <w:qFormat/>
    <w:rsid w:val="003B42E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3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42E1"/>
    <w:rPr>
      <w:rFonts w:eastAsia="STXihei"/>
      <w:b/>
      <w:bCs/>
      <w:kern w:val="44"/>
      <w:sz w:val="32"/>
      <w:szCs w:val="44"/>
    </w:rPr>
  </w:style>
  <w:style w:type="paragraph" w:styleId="a3">
    <w:name w:val="Title"/>
    <w:basedOn w:val="a"/>
    <w:next w:val="a"/>
    <w:link w:val="a4"/>
    <w:uiPriority w:val="10"/>
    <w:qFormat/>
    <w:rsid w:val="003B42E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3B42E1"/>
    <w:rPr>
      <w:rFonts w:asciiTheme="majorHAnsi" w:eastAsia="STXihei" w:hAnsiTheme="majorHAnsi" w:cstheme="majorBidi"/>
      <w:b/>
      <w:bCs/>
      <w:sz w:val="44"/>
      <w:szCs w:val="32"/>
    </w:rPr>
  </w:style>
  <w:style w:type="character" w:customStyle="1" w:styleId="20">
    <w:name w:val="标题 2 字符"/>
    <w:basedOn w:val="a0"/>
    <w:link w:val="2"/>
    <w:uiPriority w:val="9"/>
    <w:rsid w:val="00B803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d-end-block">
    <w:name w:val="md-end-block"/>
    <w:basedOn w:val="a"/>
    <w:rsid w:val="004142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table" w:styleId="a5">
    <w:name w:val="Table Grid"/>
    <w:basedOn w:val="a1"/>
    <w:uiPriority w:val="59"/>
    <w:rsid w:val="00116B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B76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76C1"/>
    <w:rPr>
      <w:rFonts w:eastAsia="STXihei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76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76C1"/>
    <w:rPr>
      <w:rFonts w:eastAsia="STXihe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1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58232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104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9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5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155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37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25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64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088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92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6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488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54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81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33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jfi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image.baidu.com/search/detail?ct=503316480&amp;z=&amp;tn=baiduimagedetail&amp;ipn=d&amp;word=ie%E6%B5%8F%E8%A7%88%E5%99%A8&amp;step_word=&amp;ie=utf-8&amp;in=&amp;cl=2&amp;lm=-1&amp;st=-1&amp;hd=&amp;latest=&amp;copyright=&amp;cs=1954497181,1152860805&amp;os=2065356715,394595074&amp;simid=0,0&amp;pn=7&amp;rn=1&amp;di=196350&amp;ln=1880&amp;fr=&amp;fmq=1558448766631_R&amp;ic=&amp;s=undefined&amp;se=&amp;sme=&amp;tab=0&amp;width=&amp;height=&amp;face=undefined&amp;is=0,0&amp;istype=2&amp;ist=&amp;jit=&amp;bdtype=0&amp;spn=0&amp;pi=0&amp;gsm=0&amp;objurl=http%3A%2F%2Fwww.bjjyhx.cn%2Fupload%2Fimages%2F20151019_140842.jpg&amp;rpstart=0&amp;rpnum=0&amp;adpicid=0&amp;force=undefined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package" Target="embeddings/Microsoft_PowerPoint_Presentation1.pptx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demo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demo.dotm</Template>
  <TotalTime>66</TotalTime>
  <Pages>18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徐 靖博</cp:lastModifiedBy>
  <cp:revision>229</cp:revision>
  <dcterms:created xsi:type="dcterms:W3CDTF">2019-05-10T08:17:00Z</dcterms:created>
  <dcterms:modified xsi:type="dcterms:W3CDTF">2019-05-21T14:28:00Z</dcterms:modified>
</cp:coreProperties>
</file>